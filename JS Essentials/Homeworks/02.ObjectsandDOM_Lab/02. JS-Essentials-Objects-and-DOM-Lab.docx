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C60EC" w14:textId="77777777" w:rsidR="002D4B4D" w:rsidRDefault="002D4B4D" w:rsidP="002D4B4D">
      <w:pPr>
        <w:pStyle w:val="Heading1"/>
      </w:pPr>
      <w:r>
        <w:t>Lab: Objects and DOM</w:t>
      </w:r>
    </w:p>
    <w:p w14:paraId="134F47D5" w14:textId="77777777" w:rsidR="002D4B4D" w:rsidRDefault="002D4B4D" w:rsidP="002D4B4D">
      <w:r>
        <w:t xml:space="preserve">Problems for in-class lab for the </w:t>
      </w:r>
      <w:hyperlink r:id="rId7" w:history="1">
        <w:r>
          <w:rPr>
            <w:rStyle w:val="Hyperlink"/>
            <w:sz w:val="24"/>
            <w:szCs w:val="24"/>
          </w:rPr>
          <w:t>"JavaScript Essentials" course @ SoftUni</w:t>
        </w:r>
      </w:hyperlink>
      <w:r>
        <w:t>.</w:t>
      </w:r>
      <w:r w:rsidRPr="00B31CC4">
        <w:t xml:space="preserve"> </w:t>
      </w:r>
      <w:r>
        <w:t xml:space="preserve">Submit your solutions in </w:t>
      </w:r>
      <w:r>
        <w:rPr>
          <w:noProof/>
        </w:rPr>
        <w:t xml:space="preserve">the SoftUni </w:t>
      </w:r>
      <w:r>
        <w:t xml:space="preserve">judge system at </w:t>
      </w:r>
      <w:hyperlink r:id="rId8" w:history="1">
        <w:r>
          <w:rPr>
            <w:rStyle w:val="Hyperlink"/>
          </w:rPr>
          <w:t>https://judge.softuni.bg/Contests/1425/Lab-Objects-and-DOM</w:t>
        </w:r>
      </w:hyperlink>
    </w:p>
    <w:p w14:paraId="638360DD" w14:textId="77777777" w:rsidR="002D4B4D" w:rsidRPr="006A1015" w:rsidRDefault="002D4B4D" w:rsidP="002D4B4D">
      <w:pPr>
        <w:pStyle w:val="Heading2"/>
        <w:numPr>
          <w:ilvl w:val="0"/>
          <w:numId w:val="20"/>
        </w:numPr>
        <w:ind w:left="357" w:hanging="357"/>
      </w:pPr>
      <w:r>
        <w:t>Towns to JSON</w:t>
      </w:r>
    </w:p>
    <w:p w14:paraId="4227D7C0" w14:textId="77777777" w:rsidR="002D4B4D" w:rsidRDefault="002D4B4D" w:rsidP="002D4B4D">
      <w:r>
        <w:t xml:space="preserve">You’re tasked to create and print a JSON from a text table. You will receive input as an array of strings, where each string represents a row of a table, with values on the row encompassed by pipes </w:t>
      </w:r>
      <w:r w:rsidRPr="002C6E29">
        <w:rPr>
          <w:b/>
        </w:rPr>
        <w:t>"|"</w:t>
      </w:r>
      <w:r>
        <w:rPr>
          <w:b/>
        </w:rPr>
        <w:t xml:space="preserve"> </w:t>
      </w:r>
      <w:r w:rsidRPr="002C6E29">
        <w:t>and optionally spaces</w:t>
      </w:r>
      <w:r>
        <w:t xml:space="preserve">. The table will consist of exactly 3 columns </w:t>
      </w:r>
      <w:r w:rsidRPr="002C6E29">
        <w:rPr>
          <w:b/>
        </w:rPr>
        <w:t>“</w:t>
      </w:r>
      <w:r w:rsidRPr="00634AF8">
        <w:rPr>
          <w:rFonts w:ascii="Consolas" w:hAnsi="Consolas"/>
          <w:b/>
        </w:rPr>
        <w:t>Town</w:t>
      </w:r>
      <w:r w:rsidRPr="002C6E29">
        <w:rPr>
          <w:b/>
        </w:rPr>
        <w:t>”</w:t>
      </w:r>
      <w:r w:rsidRPr="002C6E29">
        <w:t>,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Latitude</w:t>
      </w:r>
      <w:r w:rsidRPr="002C6E29">
        <w:rPr>
          <w:b/>
        </w:rPr>
        <w:t xml:space="preserve">” </w:t>
      </w:r>
      <w:r w:rsidRPr="002C6E29">
        <w:t>and</w:t>
      </w:r>
      <w:r w:rsidRPr="002C6E29">
        <w:rPr>
          <w:b/>
        </w:rPr>
        <w:t xml:space="preserve"> “</w:t>
      </w:r>
      <w:r w:rsidRPr="00634AF8">
        <w:rPr>
          <w:rFonts w:ascii="Consolas" w:hAnsi="Consolas"/>
          <w:b/>
        </w:rPr>
        <w:t>Longitude</w:t>
      </w:r>
      <w:r w:rsidRPr="002C6E29">
        <w:rPr>
          <w:b/>
        </w:rPr>
        <w:t>”</w:t>
      </w:r>
      <w:r w:rsidRPr="002C6E29">
        <w:t>.</w:t>
      </w:r>
      <w:r>
        <w:t xml:space="preserve"> The </w:t>
      </w:r>
      <w:r w:rsidRPr="00AB6564">
        <w:rPr>
          <w:b/>
        </w:rPr>
        <w:t>latitude</w:t>
      </w:r>
      <w:r>
        <w:t xml:space="preserve"> and </w:t>
      </w:r>
      <w:r w:rsidRPr="00AB6564">
        <w:rPr>
          <w:b/>
        </w:rPr>
        <w:t>longitude</w:t>
      </w:r>
      <w:r>
        <w:t xml:space="preserve"> columns will always contain </w:t>
      </w:r>
      <w:r w:rsidRPr="00AB6564">
        <w:rPr>
          <w:b/>
        </w:rPr>
        <w:t>valid numbers</w:t>
      </w:r>
      <w:r>
        <w:t>. Check the examples to get a better understanding of your task.</w:t>
      </w:r>
    </w:p>
    <w:p w14:paraId="0D8CB5F2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- the first string contains the table’s </w:t>
      </w:r>
      <w:proofErr w:type="gramStart"/>
      <w:r>
        <w:t>headings,</w:t>
      </w:r>
      <w:proofErr w:type="gramEnd"/>
      <w:r>
        <w:t xml:space="preserve"> each next string is a row from the table.</w:t>
      </w:r>
    </w:p>
    <w:p w14:paraId="6A2CCC8B" w14:textId="330D4A18" w:rsidR="002D4B4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</w:t>
      </w:r>
      <w:r w:rsidR="00BD21F1">
        <w:t xml:space="preserve"> </w:t>
      </w:r>
      <w:r w:rsidR="00BD21F1" w:rsidRPr="00BD21F1">
        <w:rPr>
          <w:b/>
        </w:rPr>
        <w:t>stringified</w:t>
      </w:r>
      <w:bookmarkStart w:id="0" w:name="_GoBack"/>
      <w:bookmarkEnd w:id="0"/>
      <w:r>
        <w:t xml:space="preserve"> - for each entry row in the input print the object representing it.</w:t>
      </w:r>
    </w:p>
    <w:p w14:paraId="53AFE336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2D4B4D" w:rsidRPr="00603773" w14:paraId="7AB73C18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1DAC6BFB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2D4B4D" w:rsidRPr="0095466F" w14:paraId="71FADDEC" w14:textId="77777777" w:rsidTr="005162C4">
        <w:tc>
          <w:tcPr>
            <w:tcW w:w="10592" w:type="dxa"/>
          </w:tcPr>
          <w:p w14:paraId="62896299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4B98676A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Sofia | 42.696552 | 23.32601 |</w:t>
            </w:r>
            <w:r>
              <w:rPr>
                <w:rFonts w:ascii="Consolas" w:hAnsi="Consolas"/>
                <w:noProof/>
              </w:rPr>
              <w:t>',</w:t>
            </w:r>
          </w:p>
          <w:p w14:paraId="30C43390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Beijing | 39.913818 | 116.363625 |</w:t>
            </w:r>
            <w:r>
              <w:rPr>
                <w:rFonts w:ascii="Consolas" w:hAnsi="Consolas"/>
                <w:noProof/>
              </w:rPr>
              <w:t>'];</w:t>
            </w:r>
          </w:p>
        </w:tc>
      </w:tr>
      <w:tr w:rsidR="002D4B4D" w:rsidRPr="0095466F" w14:paraId="3CB19964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402092EE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0745827" w14:textId="77777777" w:rsidTr="005162C4">
        <w:tc>
          <w:tcPr>
            <w:tcW w:w="10592" w:type="dxa"/>
          </w:tcPr>
          <w:p w14:paraId="04565E82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[{"Town":"Sofia","Latitude":42.69,"Longitude":23.32},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{"Town":"Beijing","Latitude":39.91,"Longitude":116.36}]</w:t>
            </w:r>
          </w:p>
        </w:tc>
      </w:tr>
      <w:tr w:rsidR="002D4B4D" w:rsidRPr="0020749E" w14:paraId="1AA6F92D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0A66891E" w14:textId="77777777" w:rsidR="002D4B4D" w:rsidRPr="0020749E" w:rsidRDefault="002D4B4D" w:rsidP="005162C4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2D4B4D" w:rsidRPr="0095466F" w14:paraId="05822C05" w14:textId="77777777" w:rsidTr="005162C4">
        <w:tc>
          <w:tcPr>
            <w:tcW w:w="10592" w:type="dxa"/>
          </w:tcPr>
          <w:p w14:paraId="12B1F7F3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['</w:t>
            </w:r>
            <w:r w:rsidRPr="00AB6564">
              <w:rPr>
                <w:rFonts w:ascii="Consolas" w:hAnsi="Consolas"/>
                <w:noProof/>
              </w:rPr>
              <w:t>| Town | Latitude | Longitude |</w:t>
            </w:r>
            <w:r>
              <w:rPr>
                <w:rFonts w:ascii="Consolas" w:hAnsi="Consolas"/>
                <w:noProof/>
              </w:rPr>
              <w:t>',</w:t>
            </w:r>
          </w:p>
          <w:p w14:paraId="5081D0C6" w14:textId="77777777" w:rsidR="002D4B4D" w:rsidRPr="00AB656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Veliko Turnovo | 43.0757 | 25.6172 |</w:t>
            </w:r>
            <w:r>
              <w:rPr>
                <w:rFonts w:ascii="Consolas" w:hAnsi="Consolas"/>
                <w:noProof/>
              </w:rPr>
              <w:t>',</w:t>
            </w:r>
          </w:p>
          <w:p w14:paraId="1F331390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'</w:t>
            </w:r>
            <w:r w:rsidRPr="00AB6564">
              <w:rPr>
                <w:rFonts w:ascii="Consolas" w:hAnsi="Consolas"/>
                <w:noProof/>
              </w:rPr>
              <w:t>| Monatevideo | 34.50 | 56.11 |</w:t>
            </w:r>
            <w:r>
              <w:rPr>
                <w:rFonts w:ascii="Consolas" w:hAnsi="Consolas"/>
                <w:noProof/>
              </w:rPr>
              <w:t>']</w:t>
            </w:r>
          </w:p>
        </w:tc>
      </w:tr>
      <w:tr w:rsidR="002D4B4D" w:rsidRPr="0095466F" w14:paraId="301F1D86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6DDF71D6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3970A6F6" w14:textId="77777777" w:rsidTr="005162C4">
        <w:tc>
          <w:tcPr>
            <w:tcW w:w="10592" w:type="dxa"/>
          </w:tcPr>
          <w:p w14:paraId="34BC5E0B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1A456A">
              <w:rPr>
                <w:rFonts w:ascii="Consolas" w:hAnsi="Consolas"/>
                <w:noProof/>
              </w:rPr>
              <w:t>[{"Town":"Veliko Turnovo","Latitude":43.0757,"Longitude":25.6172},</w:t>
            </w:r>
            <w:r>
              <w:rPr>
                <w:rFonts w:ascii="Consolas" w:hAnsi="Consolas"/>
                <w:noProof/>
              </w:rPr>
              <w:br/>
            </w:r>
            <w:r w:rsidRPr="001A456A">
              <w:rPr>
                <w:rFonts w:ascii="Consolas" w:hAnsi="Consolas"/>
                <w:noProof/>
              </w:rPr>
              <w:t>{"Town":"Monatevideo","Latitude":34.5,"Longitude":56.11}]</w:t>
            </w:r>
          </w:p>
        </w:tc>
      </w:tr>
    </w:tbl>
    <w:p w14:paraId="31C1F27A" w14:textId="36E7BF57" w:rsidR="002D4B4D" w:rsidRDefault="002D4B4D" w:rsidP="002D4B4D"/>
    <w:p w14:paraId="73A43429" w14:textId="77777777" w:rsidR="002D4B4D" w:rsidRDefault="002D4B4D" w:rsidP="002D4B4D"/>
    <w:p w14:paraId="787FF441" w14:textId="77777777" w:rsidR="002D4B4D" w:rsidRPr="009C5827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lastRenderedPageBreak/>
        <w:t>Sum by Town</w:t>
      </w:r>
    </w:p>
    <w:p w14:paraId="5FCA5BD2" w14:textId="05D8102A" w:rsidR="002D4B4D" w:rsidRDefault="002D4B4D" w:rsidP="002D4B4D">
      <w:r>
        <w:t xml:space="preserve">You’re tasked with calculating the total sum of income for several Towns. You will receive an array of strings representing towns and their incomes, every </w:t>
      </w:r>
      <w:r w:rsidRPr="00335D37">
        <w:rPr>
          <w:b/>
        </w:rPr>
        <w:t>even</w:t>
      </w:r>
      <w:r>
        <w:t xml:space="preserve"> index will be a </w:t>
      </w:r>
      <w:r w:rsidRPr="00335D37">
        <w:rPr>
          <w:b/>
        </w:rPr>
        <w:t>town</w:t>
      </w:r>
      <w:r>
        <w:t xml:space="preserve"> and every </w:t>
      </w:r>
      <w:r w:rsidRPr="00335D37">
        <w:rPr>
          <w:b/>
        </w:rPr>
        <w:t>odd</w:t>
      </w:r>
      <w:r>
        <w:t xml:space="preserve"> index will be an </w:t>
      </w:r>
      <w:r w:rsidRPr="00335D37">
        <w:rPr>
          <w:b/>
        </w:rPr>
        <w:t>income</w:t>
      </w:r>
      <w:r>
        <w:t xml:space="preserve"> belonging to that town. Create an object that will hold all the </w:t>
      </w:r>
      <w:r w:rsidRPr="00335D37">
        <w:rPr>
          <w:b/>
        </w:rPr>
        <w:t>towns as keys</w:t>
      </w:r>
      <w:r>
        <w:t xml:space="preserve"> and their </w:t>
      </w:r>
      <w:r w:rsidRPr="00335D37">
        <w:rPr>
          <w:b/>
        </w:rPr>
        <w:t>total income</w:t>
      </w:r>
      <w:r>
        <w:t xml:space="preserve"> (the sum of their incomes) </w:t>
      </w:r>
      <w:r w:rsidRPr="00335D37">
        <w:rPr>
          <w:b/>
        </w:rPr>
        <w:t>as values</w:t>
      </w:r>
      <w:r>
        <w:rPr>
          <w:b/>
        </w:rPr>
        <w:t xml:space="preserve"> </w:t>
      </w:r>
      <w:r>
        <w:t xml:space="preserve">to those keys and print it as a JSON. </w:t>
      </w:r>
    </w:p>
    <w:p w14:paraId="71316B04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- each even index is the name of a town and each odd index is an income belonging to that town.</w:t>
      </w:r>
    </w:p>
    <w:p w14:paraId="0FE36F98" w14:textId="77777777" w:rsidR="002D4B4D" w:rsidRPr="00B266A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 - JSON representation of the object containing all towns and their total incomes.</w:t>
      </w:r>
    </w:p>
    <w:p w14:paraId="233CC681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8280" w:type="dxa"/>
        <w:tblInd w:w="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10"/>
        <w:gridCol w:w="5870"/>
      </w:tblGrid>
      <w:tr w:rsidR="002D4B4D" w:rsidRPr="00603773" w14:paraId="2C283CB0" w14:textId="77777777" w:rsidTr="005162C4">
        <w:tc>
          <w:tcPr>
            <w:tcW w:w="2410" w:type="dxa"/>
            <w:shd w:val="clear" w:color="auto" w:fill="D9D9D9" w:themeFill="background1" w:themeFillShade="D9"/>
          </w:tcPr>
          <w:p w14:paraId="6D9803C0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5870" w:type="dxa"/>
            <w:shd w:val="clear" w:color="auto" w:fill="D9D9D9" w:themeFill="background1" w:themeFillShade="D9"/>
          </w:tcPr>
          <w:p w14:paraId="7BD4C220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6F10859" w14:textId="77777777" w:rsidTr="005162C4">
        <w:tc>
          <w:tcPr>
            <w:tcW w:w="2410" w:type="dxa"/>
          </w:tcPr>
          <w:p w14:paraId="1EACF78B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6CA14D89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20</w:t>
            </w:r>
          </w:p>
          <w:p w14:paraId="032869E6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40734A09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3</w:t>
            </w:r>
          </w:p>
          <w:p w14:paraId="21EC1EEE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Sofia</w:t>
            </w:r>
          </w:p>
          <w:p w14:paraId="7A6B4AE7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5</w:t>
            </w:r>
          </w:p>
          <w:p w14:paraId="012573D6" w14:textId="77777777" w:rsidR="002D4B4D" w:rsidRPr="00335D37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Varna</w:t>
            </w:r>
          </w:p>
          <w:p w14:paraId="14D98C39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335D37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78E51203" w14:textId="77777777" w:rsidR="002D4B4D" w:rsidRPr="00BE166C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495F0B">
              <w:rPr>
                <w:rFonts w:ascii="Consolas" w:hAnsi="Consolas"/>
                <w:noProof/>
              </w:rPr>
              <w:t>{"Sofia":25,"Varna":7}</w:t>
            </w:r>
          </w:p>
        </w:tc>
      </w:tr>
      <w:tr w:rsidR="002D4B4D" w:rsidRPr="0095466F" w14:paraId="0350DACC" w14:textId="77777777" w:rsidTr="005162C4">
        <w:tc>
          <w:tcPr>
            <w:tcW w:w="2410" w:type="dxa"/>
          </w:tcPr>
          <w:p w14:paraId="67D9F4F4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2F971E71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20</w:t>
            </w:r>
          </w:p>
          <w:p w14:paraId="53779ACF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2E7AD529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3</w:t>
            </w:r>
          </w:p>
          <w:p w14:paraId="39505731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sofia</w:t>
            </w:r>
          </w:p>
          <w:p w14:paraId="5A2DCFB6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5</w:t>
            </w:r>
          </w:p>
          <w:p w14:paraId="2A865BF3" w14:textId="77777777" w:rsidR="002D4B4D" w:rsidRPr="00C4461E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varna</w:t>
            </w:r>
          </w:p>
          <w:p w14:paraId="7F824327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C4461E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5870" w:type="dxa"/>
          </w:tcPr>
          <w:p w14:paraId="4357331E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495F0B">
              <w:rPr>
                <w:rFonts w:ascii="Consolas" w:hAnsi="Consolas"/>
                <w:bCs/>
                <w:noProof/>
              </w:rPr>
              <w:t>{"Sofia":20,"Varna":3,"sofia":5,"varna":4}</w:t>
            </w:r>
          </w:p>
        </w:tc>
      </w:tr>
    </w:tbl>
    <w:p w14:paraId="4FE66FDE" w14:textId="77777777" w:rsidR="002D4B4D" w:rsidRPr="006A1015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t>Count Words in a Text</w:t>
      </w:r>
    </w:p>
    <w:p w14:paraId="565E747C" w14:textId="77777777" w:rsidR="002D4B4D" w:rsidRDefault="002D4B4D" w:rsidP="002D4B4D">
      <w:r>
        <w:t xml:space="preserve">You are tasked to count the number of words in a text using an object as an associative array, any combination of letters, digits and _ (underscore) should be counted as a word. The words should be stored in the object as properties - the </w:t>
      </w:r>
      <w:r w:rsidRPr="00EA5812">
        <w:rPr>
          <w:b/>
        </w:rPr>
        <w:t>key</w:t>
      </w:r>
      <w:r>
        <w:t xml:space="preserve"> being the </w:t>
      </w:r>
      <w:r w:rsidRPr="00EA5812">
        <w:rPr>
          <w:b/>
        </w:rPr>
        <w:t>word</w:t>
      </w:r>
      <w:r>
        <w:t xml:space="preserve"> and the </w:t>
      </w:r>
      <w:r w:rsidRPr="00EA5812">
        <w:rPr>
          <w:b/>
        </w:rPr>
        <w:t>value</w:t>
      </w:r>
      <w:r>
        <w:t xml:space="preserve"> being </w:t>
      </w:r>
      <w:r w:rsidRPr="00EA5812">
        <w:t>the</w:t>
      </w:r>
      <w:r w:rsidRPr="00EA5812">
        <w:rPr>
          <w:b/>
        </w:rPr>
        <w:t xml:space="preserve"> amount of times the word is contained</w:t>
      </w:r>
      <w:r>
        <w:t xml:space="preserve"> </w:t>
      </w:r>
      <w:r w:rsidRPr="00EA5812">
        <w:rPr>
          <w:b/>
        </w:rPr>
        <w:t>in the text</w:t>
      </w:r>
      <w:r>
        <w:t xml:space="preserve">. </w:t>
      </w:r>
    </w:p>
    <w:p w14:paraId="00A7ABEB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an array of strings containing one entry - the text whose words should be counted. The text may consist of more than one sentence.</w:t>
      </w:r>
    </w:p>
    <w:p w14:paraId="3B7AF4F1" w14:textId="77777777" w:rsidR="002D4B4D" w:rsidRPr="00B266AD" w:rsidRDefault="002D4B4D" w:rsidP="002D4B4D">
      <w:r>
        <w:t xml:space="preserve">The </w:t>
      </w:r>
      <w:r>
        <w:rPr>
          <w:b/>
        </w:rPr>
        <w:t>output</w:t>
      </w:r>
      <w:r>
        <w:t xml:space="preserve"> should be printed on the console - the JSON representation of the object containing the words.</w:t>
      </w:r>
    </w:p>
    <w:p w14:paraId="77139F95" w14:textId="77777777" w:rsidR="002D4B4D" w:rsidRDefault="002D4B4D" w:rsidP="002D4B4D">
      <w:pPr>
        <w:pStyle w:val="Heading3"/>
      </w:pPr>
      <w:r>
        <w:lastRenderedPageBreak/>
        <w:t>Examples</w:t>
      </w:r>
    </w:p>
    <w:tbl>
      <w:tblPr>
        <w:tblStyle w:val="TableGrid"/>
        <w:tblW w:w="10592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592"/>
      </w:tblGrid>
      <w:tr w:rsidR="002D4B4D" w:rsidRPr="00603773" w14:paraId="52AD588E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46DE2139" w14:textId="77777777" w:rsidR="002D4B4D" w:rsidRPr="00603773" w:rsidRDefault="002D4B4D" w:rsidP="005162C4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2D4B4D" w:rsidRPr="0095466F" w14:paraId="136CDCEB" w14:textId="77777777" w:rsidTr="005162C4">
        <w:tc>
          <w:tcPr>
            <w:tcW w:w="10592" w:type="dxa"/>
          </w:tcPr>
          <w:p w14:paraId="5F2B190C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EA5812">
              <w:rPr>
                <w:rFonts w:ascii="Consolas" w:hAnsi="Consolas"/>
                <w:noProof/>
              </w:rPr>
              <w:t>Far too slow, you're far too slow.</w:t>
            </w:r>
          </w:p>
        </w:tc>
      </w:tr>
      <w:tr w:rsidR="002D4B4D" w:rsidRPr="0095466F" w14:paraId="5E3B51B7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5263EB00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2A053C62" w14:textId="77777777" w:rsidTr="005162C4">
        <w:tc>
          <w:tcPr>
            <w:tcW w:w="10592" w:type="dxa"/>
          </w:tcPr>
          <w:p w14:paraId="24BAB6D8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64C9A">
              <w:rPr>
                <w:rFonts w:ascii="Consolas" w:hAnsi="Consolas"/>
                <w:noProof/>
              </w:rPr>
              <w:t>{"Far":1,"too":2,"slow":2,"you":1,"re":1,"far":1}</w:t>
            </w:r>
          </w:p>
        </w:tc>
      </w:tr>
      <w:tr w:rsidR="002D4B4D" w:rsidRPr="0020749E" w14:paraId="298385BC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25EA531F" w14:textId="77777777" w:rsidR="002D4B4D" w:rsidRPr="0020749E" w:rsidRDefault="002D4B4D" w:rsidP="005162C4">
            <w:pPr>
              <w:spacing w:before="0" w:after="0"/>
              <w:jc w:val="center"/>
            </w:pPr>
            <w:r w:rsidRPr="0020749E">
              <w:t>Input</w:t>
            </w:r>
          </w:p>
        </w:tc>
      </w:tr>
      <w:tr w:rsidR="002D4B4D" w:rsidRPr="0095466F" w14:paraId="78667885" w14:textId="77777777" w:rsidTr="005162C4">
        <w:tc>
          <w:tcPr>
            <w:tcW w:w="10592" w:type="dxa"/>
          </w:tcPr>
          <w:p w14:paraId="35AE3CFD" w14:textId="77777777" w:rsidR="002D4B4D" w:rsidRPr="0095466F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JS devs use Node.js for server-side JS.-- JS for devs</w:t>
            </w:r>
          </w:p>
        </w:tc>
      </w:tr>
      <w:tr w:rsidR="002D4B4D" w:rsidRPr="0095466F" w14:paraId="0D77F086" w14:textId="77777777" w:rsidTr="005162C4">
        <w:tc>
          <w:tcPr>
            <w:tcW w:w="10592" w:type="dxa"/>
            <w:shd w:val="clear" w:color="auto" w:fill="D9D9D9" w:themeFill="background1" w:themeFillShade="D9"/>
          </w:tcPr>
          <w:p w14:paraId="0E2A7284" w14:textId="77777777" w:rsidR="002D4B4D" w:rsidRPr="00B939FB" w:rsidRDefault="002D4B4D" w:rsidP="005162C4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603773">
              <w:rPr>
                <w:b/>
              </w:rPr>
              <w:t>Output</w:t>
            </w:r>
          </w:p>
        </w:tc>
      </w:tr>
      <w:tr w:rsidR="002D4B4D" w:rsidRPr="0095466F" w14:paraId="01211E10" w14:textId="77777777" w:rsidTr="005162C4">
        <w:tc>
          <w:tcPr>
            <w:tcW w:w="10592" w:type="dxa"/>
          </w:tcPr>
          <w:p w14:paraId="4D52EB7E" w14:textId="77777777" w:rsidR="002D4B4D" w:rsidRPr="00B939FB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FA5B47">
              <w:rPr>
                <w:rFonts w:ascii="Consolas" w:hAnsi="Consolas"/>
                <w:noProof/>
              </w:rPr>
              <w:t>{"JS":3,"devs":2,"use":1,"Node":1,"js":1,"for":2,"server":1,"side":1}</w:t>
            </w:r>
          </w:p>
        </w:tc>
      </w:tr>
    </w:tbl>
    <w:p w14:paraId="6E8B04C1" w14:textId="77777777" w:rsidR="002D4B4D" w:rsidRDefault="002D4B4D" w:rsidP="002D4B4D">
      <w:pPr>
        <w:pStyle w:val="Heading2"/>
        <w:numPr>
          <w:ilvl w:val="0"/>
          <w:numId w:val="19"/>
        </w:numPr>
        <w:ind w:left="357" w:hanging="357"/>
      </w:pPr>
      <w:r>
        <w:t>Populations in Towns</w:t>
      </w:r>
    </w:p>
    <w:p w14:paraId="6642621D" w14:textId="77777777" w:rsidR="002D4B4D" w:rsidRDefault="002D4B4D" w:rsidP="002D4B4D">
      <w:r>
        <w:t xml:space="preserve">You have been tasked to create a register for different </w:t>
      </w:r>
      <w:r>
        <w:rPr>
          <w:b/>
        </w:rPr>
        <w:t>towns</w:t>
      </w:r>
      <w:r>
        <w:t xml:space="preserve"> and their </w:t>
      </w:r>
      <w:r>
        <w:rPr>
          <w:b/>
        </w:rPr>
        <w:t>population</w:t>
      </w:r>
      <w:r>
        <w:t>.</w:t>
      </w:r>
    </w:p>
    <w:p w14:paraId="1BBADD9C" w14:textId="77777777" w:rsidR="002D4B4D" w:rsidRDefault="002D4B4D" w:rsidP="002D4B4D">
      <w:r>
        <w:t xml:space="preserve">The </w:t>
      </w:r>
      <w:r>
        <w:rPr>
          <w:b/>
        </w:rPr>
        <w:t>input</w:t>
      </w:r>
      <w:r>
        <w:t xml:space="preserve"> comes as array of strings. Each element will contain data for a town and its population in the following format:</w:t>
      </w:r>
    </w:p>
    <w:p w14:paraId="6AD472CD" w14:textId="77777777" w:rsidR="002D4B4D" w:rsidRDefault="002D4B4D" w:rsidP="002D4B4D">
      <w:r>
        <w:rPr>
          <w:noProof/>
        </w:rPr>
        <w:t>“</w:t>
      </w:r>
      <w:r>
        <w:rPr>
          <w:rStyle w:val="CodeChar"/>
        </w:rPr>
        <w:t>{townName} &lt;-&gt; {townPopulation}</w:t>
      </w:r>
      <w:r>
        <w:t>”</w:t>
      </w:r>
    </w:p>
    <w:p w14:paraId="73450719" w14:textId="77777777" w:rsidR="002D4B4D" w:rsidRDefault="002D4B4D" w:rsidP="002D4B4D">
      <w:r>
        <w:t xml:space="preserve">If you receive the same town twice, </w:t>
      </w:r>
      <w:r>
        <w:rPr>
          <w:b/>
        </w:rPr>
        <w:t>you should add</w:t>
      </w:r>
      <w:r>
        <w:t xml:space="preserve"> the </w:t>
      </w:r>
      <w:r>
        <w:rPr>
          <w:b/>
        </w:rPr>
        <w:t>given population</w:t>
      </w:r>
      <w:r>
        <w:t xml:space="preserve"> to the </w:t>
      </w:r>
      <w:r>
        <w:rPr>
          <w:b/>
        </w:rPr>
        <w:t>current one</w:t>
      </w:r>
      <w:r>
        <w:t>.</w:t>
      </w:r>
    </w:p>
    <w:p w14:paraId="3A2E4830" w14:textId="77777777" w:rsidR="002D4B4D" w:rsidRDefault="002D4B4D" w:rsidP="002D4B4D">
      <w:r>
        <w:t>As</w:t>
      </w:r>
      <w:r>
        <w:rPr>
          <w:b/>
        </w:rPr>
        <w:t xml:space="preserve"> output</w:t>
      </w:r>
      <w:r>
        <w:t>, you must print all the towns, and their population.</w:t>
      </w:r>
    </w:p>
    <w:p w14:paraId="1C9427E4" w14:textId="77777777" w:rsidR="002D4B4D" w:rsidRDefault="002D4B4D" w:rsidP="002D4B4D">
      <w:pPr>
        <w:pStyle w:val="Heading3"/>
      </w:pPr>
      <w:r>
        <w:t>Examples</w:t>
      </w:r>
    </w:p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2D4B4D" w14:paraId="4F57153E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CB101E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B365B3D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D4B4D" w14:paraId="05424B50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BC72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Sofia &lt;-&gt; 1200000</w:t>
            </w:r>
          </w:p>
          <w:p w14:paraId="7B0841D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Montana &lt;-&gt; 20000</w:t>
            </w:r>
          </w:p>
          <w:p w14:paraId="06D2F2E9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New York &lt;-&gt; 10000000</w:t>
            </w:r>
          </w:p>
          <w:p w14:paraId="65BD766F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noProof/>
              </w:rPr>
            </w:pPr>
            <w:r w:rsidRPr="00676474">
              <w:rPr>
                <w:rFonts w:ascii="Consolas" w:hAnsi="Consolas"/>
                <w:noProof/>
              </w:rPr>
              <w:t>Washington &lt;-&gt; 2345000</w:t>
            </w:r>
          </w:p>
          <w:p w14:paraId="30757D75" w14:textId="77777777" w:rsidR="002D4B4D" w:rsidRDefault="002D4B4D" w:rsidP="005162C4">
            <w:pPr>
              <w:spacing w:before="0" w:after="0"/>
              <w:rPr>
                <w:noProof/>
              </w:rPr>
            </w:pPr>
            <w:r w:rsidRPr="00676474">
              <w:rPr>
                <w:rFonts w:ascii="Consolas" w:hAnsi="Consolas"/>
                <w:noProof/>
              </w:rPr>
              <w:t>Las Vegas &lt;-&gt; 1000000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B20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Sofia : 1200000</w:t>
            </w:r>
          </w:p>
          <w:p w14:paraId="006C2C5B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Montana : 20000</w:t>
            </w:r>
          </w:p>
          <w:p w14:paraId="50EE5DEC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New York : 10000000</w:t>
            </w:r>
          </w:p>
          <w:p w14:paraId="63960FC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Washington : 2345000</w:t>
            </w:r>
          </w:p>
          <w:p w14:paraId="0EE86A4A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Las Vegas : 1000000</w:t>
            </w:r>
          </w:p>
        </w:tc>
      </w:tr>
    </w:tbl>
    <w:p w14:paraId="5B4FF8E7" w14:textId="77777777" w:rsidR="002D4B4D" w:rsidRPr="00676474" w:rsidRDefault="002D4B4D" w:rsidP="002D4B4D"/>
    <w:tbl>
      <w:tblPr>
        <w:tblStyle w:val="TableGrid"/>
        <w:tblW w:w="8426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024"/>
        <w:gridCol w:w="3402"/>
      </w:tblGrid>
      <w:tr w:rsidR="002D4B4D" w14:paraId="14E1E2A5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0CA2A4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C8368F" w14:textId="77777777" w:rsidR="002D4B4D" w:rsidRDefault="002D4B4D" w:rsidP="005162C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D4B4D" w14:paraId="41ECAE6E" w14:textId="77777777" w:rsidTr="005162C4">
        <w:tc>
          <w:tcPr>
            <w:tcW w:w="5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08D7D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100000</w:t>
            </w:r>
          </w:p>
          <w:p w14:paraId="4E00BB11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&lt;-&gt; 2100004</w:t>
            </w:r>
          </w:p>
          <w:p w14:paraId="0D156008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&lt;-&gt; 2352344</w:t>
            </w:r>
          </w:p>
          <w:p w14:paraId="0811D91E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&lt;-&gt; 23401925</w:t>
            </w:r>
          </w:p>
          <w:p w14:paraId="2FC30EF1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&lt;-&gt; 1000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127C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Istanbul : 101000</w:t>
            </w:r>
          </w:p>
          <w:p w14:paraId="34CEFE3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Honk Kong : 2100004</w:t>
            </w:r>
          </w:p>
          <w:p w14:paraId="03FB04F5" w14:textId="77777777" w:rsidR="002D4B4D" w:rsidRPr="00676474" w:rsidRDefault="002D4B4D" w:rsidP="005162C4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Jerusalem : 2352344</w:t>
            </w:r>
          </w:p>
          <w:p w14:paraId="4FF9EC57" w14:textId="77777777" w:rsidR="002D4B4D" w:rsidRDefault="002D4B4D" w:rsidP="005162C4">
            <w:pPr>
              <w:spacing w:before="0" w:after="0"/>
              <w:rPr>
                <w:bCs/>
                <w:noProof/>
              </w:rPr>
            </w:pPr>
            <w:r w:rsidRPr="00676474">
              <w:rPr>
                <w:rFonts w:ascii="Consolas" w:hAnsi="Consolas"/>
                <w:bCs/>
                <w:noProof/>
              </w:rPr>
              <w:t>Mexico City : 23401925</w:t>
            </w:r>
          </w:p>
        </w:tc>
      </w:tr>
    </w:tbl>
    <w:p w14:paraId="2FEC9039" w14:textId="77777777" w:rsidR="002D4B4D" w:rsidRPr="00676474" w:rsidRDefault="002D4B4D" w:rsidP="002D4B4D"/>
    <w:p w14:paraId="2165A184" w14:textId="77777777" w:rsidR="002D4B4D" w:rsidRPr="00676474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6E42">
        <w:lastRenderedPageBreak/>
        <w:t>Articles List</w:t>
      </w:r>
    </w:p>
    <w:p w14:paraId="52F21161" w14:textId="77777777" w:rsidR="002D4B4D" w:rsidRPr="00815D80" w:rsidRDefault="002D4B4D" w:rsidP="002D4B4D">
      <w:r w:rsidRPr="00815D80">
        <w:t xml:space="preserve">In this problem, you should </w:t>
      </w:r>
      <w:r>
        <w:t>create a JS functio</w:t>
      </w:r>
      <w:r w:rsidRPr="00815D80">
        <w:t>nality which creates articles and appends them</w:t>
      </w:r>
      <w:r>
        <w:t xml:space="preserve"> </w:t>
      </w:r>
      <w:r w:rsidRPr="00815D80">
        <w:t>into some article section.</w:t>
      </w:r>
    </w:p>
    <w:p w14:paraId="2B919A92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14:paraId="0BE38ED6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Pr="00815D80">
        <w:rPr>
          <w:bCs/>
          <w:sz w:val="24"/>
          <w:szCs w:val="24"/>
        </w:rPr>
        <w:t>. They don't need a special preparation or a compilation to run.</w:t>
      </w:r>
    </w:p>
    <w:p w14:paraId="33EB5945" w14:textId="77777777" w:rsidR="002D4B4D" w:rsidRPr="00815D80" w:rsidRDefault="002D4B4D" w:rsidP="002D4B4D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14:paraId="66CC8860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560250F9" wp14:editId="31E93580">
            <wp:extent cx="5951766" cy="2120454"/>
            <wp:effectExtent l="19050" t="19050" r="114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8C2AF" w14:textId="77777777" w:rsidR="002D4B4D" w:rsidRPr="00815D80" w:rsidRDefault="002D4B4D" w:rsidP="002D4B4D">
      <w:pPr>
        <w:pStyle w:val="Heading3"/>
      </w:pPr>
      <w:r w:rsidRPr="00815D80">
        <w:t>Constraints:</w:t>
      </w:r>
    </w:p>
    <w:p w14:paraId="32719E6C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 xml:space="preserve">heading 3 element </w:t>
      </w:r>
      <w:r w:rsidRPr="009C5827">
        <w:rPr>
          <w:rFonts w:ascii="Consolas" w:hAnsi="Consolas"/>
          <w:b/>
        </w:rPr>
        <w:t>&lt;h3&gt;</w:t>
      </w:r>
    </w:p>
    <w:p w14:paraId="4BD76FD3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 xml:space="preserve">paragraph </w:t>
      </w:r>
      <w:r w:rsidRPr="009C5827">
        <w:rPr>
          <w:rFonts w:ascii="Consolas" w:hAnsi="Consolas"/>
          <w:b/>
        </w:rPr>
        <w:t>&lt;p&gt;</w:t>
      </w:r>
    </w:p>
    <w:p w14:paraId="22E9BC48" w14:textId="77777777" w:rsidR="002D4B4D" w:rsidRPr="00815D80" w:rsidRDefault="002D4B4D" w:rsidP="002D4B4D">
      <w:pPr>
        <w:pStyle w:val="ListParagraph"/>
        <w:numPr>
          <w:ilvl w:val="0"/>
          <w:numId w:val="21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 xml:space="preserve">article element </w:t>
      </w:r>
      <w:r w:rsidRPr="009C5827">
        <w:rPr>
          <w:rFonts w:ascii="Consolas" w:hAnsi="Consolas"/>
          <w:b/>
        </w:rPr>
        <w:t>&lt;article&gt;</w:t>
      </w:r>
    </w:p>
    <w:p w14:paraId="7BE8ECB2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14:paraId="31CD6100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14:paraId="2F0F0C0D" w14:textId="77777777" w:rsidR="002D4B4D" w:rsidRPr="00815D80" w:rsidRDefault="002D4B4D" w:rsidP="002D4B4D">
      <w:pPr>
        <w:pStyle w:val="ListParagraph"/>
        <w:numPr>
          <w:ilvl w:val="0"/>
          <w:numId w:val="21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14:paraId="6F4E1A66" w14:textId="77777777" w:rsidR="002D4B4D" w:rsidRPr="00815D80" w:rsidRDefault="002D4B4D" w:rsidP="002D4B4D"/>
    <w:p w14:paraId="2257A66E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5AB64F8F" wp14:editId="652A9AA8">
            <wp:extent cx="5080533" cy="2517140"/>
            <wp:effectExtent l="19050" t="19050" r="2540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888AE" w14:textId="77777777" w:rsidR="002D4B4D" w:rsidRPr="00815D80" w:rsidRDefault="002D4B4D" w:rsidP="002D4B4D">
      <w:pPr>
        <w:pStyle w:val="Heading3"/>
      </w:pPr>
      <w:r w:rsidRPr="00815D80">
        <w:t>Input:</w:t>
      </w:r>
    </w:p>
    <w:p w14:paraId="51C02FF6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4ED6B21B" wp14:editId="31CA0025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CC569" w14:textId="77777777" w:rsidR="002D4B4D" w:rsidRPr="00815D80" w:rsidRDefault="002D4B4D" w:rsidP="002D4B4D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002E2D35" w14:textId="77777777" w:rsidR="002D4B4D" w:rsidRPr="00815D80" w:rsidRDefault="002D4B4D" w:rsidP="002D4B4D">
      <w:pPr>
        <w:pStyle w:val="Heading3"/>
      </w:pPr>
      <w:r w:rsidRPr="00815D80">
        <w:lastRenderedPageBreak/>
        <w:t>Output:</w:t>
      </w:r>
    </w:p>
    <w:p w14:paraId="0688F87D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2B2E035A" wp14:editId="228FCBE4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189A9" w14:textId="2E7C0486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  <w:lang w:val="bg-BG" w:eastAsia="bg-BG"/>
        </w:rPr>
        <w:drawing>
          <wp:inline distT="0" distB="0" distL="0" distR="0" wp14:anchorId="79242E8F" wp14:editId="7C1B1B28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6509C" w14:textId="574C5F7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27F85252" w14:textId="7C7ADCB1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10716864" w14:textId="69BE81F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4C8DD9EB" w14:textId="78EDF4BE" w:rsidR="002D4B4D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5BD31E33" w14:textId="77777777" w:rsidR="002D4B4D" w:rsidRPr="00815D80" w:rsidRDefault="002D4B4D" w:rsidP="002D4B4D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</w:rPr>
      </w:pPr>
    </w:p>
    <w:p w14:paraId="68FAEDB9" w14:textId="77777777" w:rsidR="002D4B4D" w:rsidRPr="00815D80" w:rsidRDefault="002D4B4D" w:rsidP="002D4B4D">
      <w:pPr>
        <w:pStyle w:val="Heading2"/>
        <w:numPr>
          <w:ilvl w:val="0"/>
          <w:numId w:val="19"/>
        </w:numPr>
      </w:pPr>
      <w:r w:rsidRPr="00815D80">
        <w:lastRenderedPageBreak/>
        <w:t>Format the Text</w:t>
      </w:r>
    </w:p>
    <w:p w14:paraId="7D7EB748" w14:textId="77777777" w:rsidR="002D4B4D" w:rsidRPr="00815D80" w:rsidRDefault="002D4B4D" w:rsidP="002D4B4D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14:paraId="014A46A3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6EDCD6F" wp14:editId="5BEEF78F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89E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799C19CA" wp14:editId="74964959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AF641" w14:textId="77777777" w:rsidR="002D4B4D" w:rsidRPr="00815D80" w:rsidRDefault="002D4B4D" w:rsidP="002D4B4D">
      <w:pPr>
        <w:rPr>
          <w:b/>
        </w:rPr>
      </w:pPr>
      <w:r w:rsidRPr="00815D80">
        <w:t>When the [</w:t>
      </w:r>
      <w:r w:rsidRPr="009C5827">
        <w:rPr>
          <w:rFonts w:ascii="Consolas" w:hAnsi="Consolas"/>
          <w:b/>
        </w:rPr>
        <w:t>Format</w:t>
      </w:r>
      <w:r w:rsidRPr="00815D80">
        <w:t xml:space="preserve">]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input</w:t>
      </w:r>
      <w:r w:rsidRPr="00815D80">
        <w:t xml:space="preserve">".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14:paraId="15B5D559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14:paraId="7BC67C3A" w14:textId="77777777" w:rsidR="002D4B4D" w:rsidRPr="00815D80" w:rsidRDefault="002D4B4D" w:rsidP="002D4B4D">
      <w:pPr>
        <w:pStyle w:val="ListParagraph"/>
        <w:numPr>
          <w:ilvl w:val="0"/>
          <w:numId w:val="22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Pr="00815D80">
        <w:t xml:space="preserve"> "</w:t>
      </w:r>
      <w:r w:rsidRPr="00815D80">
        <w:rPr>
          <w:b/>
        </w:rPr>
        <w:t>output</w:t>
      </w:r>
      <w:r w:rsidRPr="00815D80">
        <w:t xml:space="preserve">". </w:t>
      </w:r>
    </w:p>
    <w:p w14:paraId="0898AACE" w14:textId="77777777" w:rsidR="002D4B4D" w:rsidRPr="00815D80" w:rsidRDefault="002D4B4D" w:rsidP="002D4B4D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>input text.</w:t>
      </w:r>
    </w:p>
    <w:p w14:paraId="63DD6817" w14:textId="77777777" w:rsidR="002D4B4D" w:rsidRPr="00815D80" w:rsidRDefault="002D4B4D" w:rsidP="002D4B4D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14:paraId="3FEF3098" w14:textId="77777777" w:rsidR="002D4B4D" w:rsidRPr="00815D80" w:rsidRDefault="002D4B4D" w:rsidP="002D4B4D">
      <w:pPr>
        <w:pStyle w:val="Heading3"/>
      </w:pPr>
      <w:r w:rsidRPr="00815D80">
        <w:lastRenderedPageBreak/>
        <w:t>Example:</w:t>
      </w:r>
    </w:p>
    <w:p w14:paraId="562802D2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Pr="00815D80">
        <w:t xml:space="preserve"> with these 2 sentences</w:t>
      </w:r>
    </w:p>
    <w:p w14:paraId="580116B1" w14:textId="77777777" w:rsidR="002D4B4D" w:rsidRPr="00815D80" w:rsidRDefault="002D4B4D" w:rsidP="002D4B4D">
      <w:pPr>
        <w:pStyle w:val="ListParagraph"/>
        <w:numPr>
          <w:ilvl w:val="0"/>
          <w:numId w:val="23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Pr="00815D80">
        <w:rPr>
          <w:bCs/>
        </w:rPr>
        <w:t>- 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more sentences in this paragraph</w:t>
      </w:r>
    </w:p>
    <w:p w14:paraId="3CD06D6D" w14:textId="77777777" w:rsidR="002D4B4D" w:rsidRPr="00815D80" w:rsidRDefault="002D4B4D" w:rsidP="002D4B4D">
      <w:pPr>
        <w:rPr>
          <w:b/>
        </w:rPr>
      </w:pPr>
      <w:r w:rsidRPr="00815D80">
        <w:rPr>
          <w:b/>
        </w:rPr>
        <w:t>To find out how many sentences there are in the text, simply split the whole text by '.' Also, every sentence must have at least 1 character.</w:t>
      </w:r>
    </w:p>
    <w:p w14:paraId="2302C25F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4488DBFC" wp14:editId="516C27BD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76CD6" w14:textId="77777777" w:rsidR="002D4B4D" w:rsidRPr="00815D80" w:rsidRDefault="002D4B4D" w:rsidP="002D4B4D">
      <w:pPr>
        <w:jc w:val="center"/>
      </w:pPr>
      <w:r w:rsidRPr="00815D80">
        <w:rPr>
          <w:noProof/>
          <w:lang w:val="bg-BG" w:eastAsia="bg-BG"/>
        </w:rPr>
        <w:drawing>
          <wp:inline distT="0" distB="0" distL="0" distR="0" wp14:anchorId="3D3D6BA8" wp14:editId="7857D861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71BAB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lastRenderedPageBreak/>
        <w:t>Growing Word</w:t>
      </w:r>
    </w:p>
    <w:p w14:paraId="1AFD455E" w14:textId="77777777" w:rsidR="002D4B4D" w:rsidRPr="00815D80" w:rsidRDefault="002D4B4D" w:rsidP="002D4B4D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color w:val="000000" w:themeColor="text1"/>
          <w:sz w:val="24"/>
          <w:szCs w:val="24"/>
        </w:rPr>
        <w:t>changes the size and the color</w:t>
      </w:r>
      <w:r w:rsidRPr="00815D80">
        <w:rPr>
          <w:color w:val="000000" w:themeColor="text1"/>
          <w:sz w:val="24"/>
          <w:szCs w:val="24"/>
        </w:rPr>
        <w:t xml:space="preserve"> </w:t>
      </w:r>
      <w:r w:rsidRPr="00815D80">
        <w:rPr>
          <w:sz w:val="24"/>
          <w:szCs w:val="24"/>
        </w:rPr>
        <w:t xml:space="preserve">of a given </w:t>
      </w:r>
      <w:r w:rsidRPr="00815D80">
        <w:rPr>
          <w:b/>
          <w:sz w:val="24"/>
          <w:szCs w:val="24"/>
        </w:rPr>
        <w:t>paragraph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14:paraId="015ADD40" w14:textId="77777777" w:rsidR="002D4B4D" w:rsidRPr="00815D80" w:rsidRDefault="002D4B4D" w:rsidP="002D4B4D">
      <w:pPr>
        <w:ind w:left="357" w:hanging="35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D1504F6" wp14:editId="0A6C37CC">
            <wp:extent cx="5691749" cy="2368335"/>
            <wp:effectExtent l="19050" t="19050" r="234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69946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4A54C32" wp14:editId="0469181F">
            <wp:extent cx="5705692" cy="2243455"/>
            <wp:effectExtent l="19050" t="19050" r="2857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2CEAC" w14:textId="77777777" w:rsidR="002D4B4D" w:rsidRPr="00815D80" w:rsidRDefault="002D4B4D" w:rsidP="002D4B4D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Pr="00815D80">
        <w:t xml:space="preserve"> on the [</w:t>
      </w:r>
      <w:r w:rsidRPr="00133998">
        <w:rPr>
          <w:rFonts w:ascii="Consolas" w:hAnsi="Consolas"/>
          <w:b/>
        </w:rPr>
        <w:t>CHANGE</w:t>
      </w:r>
      <w:r w:rsidRPr="00815D80">
        <w:t xml:space="preserve">]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Pr="00815D80">
        <w:t xml:space="preserve"> which contains "</w:t>
      </w:r>
      <w:r w:rsidRPr="00D365D8">
        <w:rPr>
          <w:rFonts w:ascii="Consolas" w:hAnsi="Consolas"/>
          <w:b/>
        </w:rPr>
        <w:t>Growing Word</w:t>
      </w:r>
      <w:r w:rsidRPr="00815D80">
        <w:t xml:space="preserve">" </w:t>
      </w:r>
      <w:r w:rsidRPr="00815D80">
        <w:rPr>
          <w:b/>
        </w:rPr>
        <w:t>should change!</w:t>
      </w:r>
    </w:p>
    <w:p w14:paraId="7D0F8352" w14:textId="77777777" w:rsidR="002D4B4D" w:rsidRPr="00815D80" w:rsidRDefault="002D4B4D" w:rsidP="002D4B4D">
      <w:r w:rsidRPr="00815D80">
        <w:rPr>
          <w:b/>
        </w:rPr>
        <w:t>After every click,</w:t>
      </w:r>
      <w:r w:rsidRPr="00815D80">
        <w:t xml:space="preserve"> the current paragraph </w:t>
      </w:r>
      <w:r w:rsidRPr="00133998">
        <w:rPr>
          <w:b/>
          <w:bCs/>
          <w:i/>
          <w:iCs/>
        </w:rPr>
        <w:t>font size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>
        <w:rPr>
          <w:b/>
        </w:rPr>
        <w:t>current</w:t>
      </w:r>
      <w:r w:rsidRPr="00815D80">
        <w:rPr>
          <w:b/>
        </w:rPr>
        <w:t xml:space="preserve"> </w:t>
      </w:r>
      <w:r>
        <w:rPr>
          <w:b/>
        </w:rPr>
        <w:t xml:space="preserve">font size </w:t>
      </w:r>
      <w:r w:rsidRPr="00815D80">
        <w:rPr>
          <w:b/>
        </w:rPr>
        <w:t xml:space="preserve">multiplied by 2. </w:t>
      </w:r>
      <w:r w:rsidRPr="00815D80">
        <w:t>Also</w:t>
      </w:r>
      <w:r>
        <w:t>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>
        <w:rPr>
          <w:b/>
        </w:rPr>
        <w:t>previous</w:t>
      </w:r>
      <w:r w:rsidRPr="00815D80">
        <w:rPr>
          <w:b/>
        </w:rPr>
        <w:t xml:space="preserve"> </w:t>
      </w:r>
      <w:r>
        <w:rPr>
          <w:b/>
        </w:rPr>
        <w:t>color</w:t>
      </w:r>
      <w:r w:rsidRPr="00815D80">
        <w:t>.</w:t>
      </w:r>
    </w:p>
    <w:p w14:paraId="572DD96C" w14:textId="77777777" w:rsidR="002D4B4D" w:rsidRPr="00815D80" w:rsidRDefault="002D4B4D" w:rsidP="002D4B4D">
      <w:pPr>
        <w:pStyle w:val="Heading3"/>
      </w:pPr>
      <w:r w:rsidRPr="00815D80">
        <w:t>Example:</w:t>
      </w:r>
    </w:p>
    <w:p w14:paraId="14FAEF29" w14:textId="77777777" w:rsidR="002D4B4D" w:rsidRDefault="002D4B4D" w:rsidP="002D4B4D">
      <w:pPr>
        <w:pStyle w:val="ListParagraph"/>
        <w:numPr>
          <w:ilvl w:val="0"/>
          <w:numId w:val="24"/>
        </w:numPr>
      </w:pPr>
      <w:r w:rsidRPr="00815D80">
        <w:t xml:space="preserve">If we click </w:t>
      </w:r>
      <w:r w:rsidRPr="00B94E70">
        <w:rPr>
          <w:b/>
        </w:rPr>
        <w:t>once</w:t>
      </w:r>
      <w:r w:rsidRPr="00815D80">
        <w:t xml:space="preserve">, the color should be changed to </w:t>
      </w:r>
      <w:r w:rsidRPr="00B94E70">
        <w:rPr>
          <w:rFonts w:ascii="Consolas" w:hAnsi="Consolas"/>
          <w:b/>
        </w:rPr>
        <w:t>blue</w:t>
      </w:r>
      <w:r w:rsidRPr="00B94E70">
        <w:rPr>
          <w:rFonts w:cstheme="minorHAnsi"/>
          <w:b/>
        </w:rPr>
        <w:t xml:space="preserve"> </w:t>
      </w:r>
      <w:r w:rsidRPr="00B94E70">
        <w:rPr>
          <w:rFonts w:cstheme="minorHAnsi"/>
        </w:rPr>
        <w:t xml:space="preserve">and the font size should be </w:t>
      </w:r>
      <w:r w:rsidRPr="00B94E70">
        <w:rPr>
          <w:rFonts w:ascii="Consolas" w:hAnsi="Consolas" w:cstheme="minorHAnsi"/>
          <w:b/>
        </w:rPr>
        <w:t>2</w:t>
      </w:r>
      <w:r>
        <w:rPr>
          <w:rFonts w:cstheme="minorHAnsi"/>
        </w:rPr>
        <w:t xml:space="preserve"> (First initial size)</w:t>
      </w:r>
    </w:p>
    <w:p w14:paraId="79B5B316" w14:textId="77777777" w:rsidR="002D4B4D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twice,</w:t>
      </w:r>
      <w:r w:rsidRPr="00815D80">
        <w:t xml:space="preserve"> </w:t>
      </w:r>
      <w:r w:rsidRPr="00B94E70">
        <w:t>the color</w:t>
      </w:r>
      <w:r w:rsidRPr="00815D80">
        <w:t xml:space="preserve"> should be changed to</w:t>
      </w:r>
      <w:r>
        <w:t xml:space="preserve"> </w:t>
      </w:r>
      <w:r w:rsidRPr="00B94E70">
        <w:rPr>
          <w:rFonts w:ascii="Consolas" w:hAnsi="Consolas"/>
          <w:b/>
        </w:rPr>
        <w:t>green</w:t>
      </w:r>
      <w:r w:rsidRPr="00815D80">
        <w:t xml:space="preserve"> and</w:t>
      </w:r>
      <w:r>
        <w:t xml:space="preserve"> the font size should be </w:t>
      </w:r>
      <w:r w:rsidRPr="00B94E70">
        <w:rPr>
          <w:rFonts w:ascii="Consolas" w:hAnsi="Consolas"/>
          <w:b/>
        </w:rPr>
        <w:t>4</w:t>
      </w:r>
      <w:r>
        <w:t xml:space="preserve"> (2 * 2)</w:t>
      </w:r>
    </w:p>
    <w:p w14:paraId="4AA43FDD" w14:textId="77777777" w:rsidR="002D4B4D" w:rsidRPr="00815D80" w:rsidRDefault="002D4B4D" w:rsidP="002D4B4D">
      <w:pPr>
        <w:pStyle w:val="ListParagraph"/>
        <w:numPr>
          <w:ilvl w:val="0"/>
          <w:numId w:val="24"/>
        </w:numPr>
      </w:pPr>
      <w:r>
        <w:t>I</w:t>
      </w:r>
      <w:r w:rsidRPr="00815D80">
        <w:t xml:space="preserve">f we click </w:t>
      </w:r>
      <w:r w:rsidRPr="00B94E70">
        <w:rPr>
          <w:b/>
        </w:rPr>
        <w:t>three times</w:t>
      </w:r>
      <w:r w:rsidRPr="00815D80">
        <w:t>, the current color of that paragraph should be changed to</w:t>
      </w:r>
      <w:r>
        <w:t xml:space="preserve"> </w:t>
      </w:r>
      <w:r w:rsidRPr="00B94E70">
        <w:rPr>
          <w:rFonts w:ascii="Consolas" w:hAnsi="Consolas"/>
          <w:b/>
        </w:rPr>
        <w:t>red</w:t>
      </w:r>
      <w:r>
        <w:t xml:space="preserve"> and the font size should be </w:t>
      </w:r>
      <w:r w:rsidRPr="00B94E70">
        <w:rPr>
          <w:rFonts w:ascii="Consolas" w:hAnsi="Consolas"/>
          <w:b/>
        </w:rPr>
        <w:t>8</w:t>
      </w:r>
      <w:r>
        <w:t xml:space="preserve"> (4 * 2)</w:t>
      </w:r>
    </w:p>
    <w:p w14:paraId="2B9FF136" w14:textId="525FC4EB" w:rsidR="002D4B4D" w:rsidRPr="00815D80" w:rsidRDefault="002D4B4D" w:rsidP="002D4B4D">
      <w:pPr>
        <w:pStyle w:val="ListParagraph"/>
        <w:numPr>
          <w:ilvl w:val="0"/>
          <w:numId w:val="24"/>
        </w:numPr>
      </w:pPr>
      <w:r w:rsidRPr="00815D80">
        <w:lastRenderedPageBreak/>
        <w:t xml:space="preserve">If our paragraph already has a </w:t>
      </w:r>
      <w:r w:rsidRPr="00B94E70">
        <w:rPr>
          <w:b/>
        </w:rPr>
        <w:t>red color, on</w:t>
      </w:r>
      <w:r w:rsidRPr="00815D80">
        <w:t xml:space="preserve"> the </w:t>
      </w:r>
      <w:r w:rsidRPr="00B94E70">
        <w:rPr>
          <w:b/>
        </w:rPr>
        <w:t xml:space="preserve">next </w:t>
      </w:r>
      <w:r w:rsidRPr="00815D80">
        <w:t xml:space="preserve">click, the color should turn to </w:t>
      </w:r>
      <w:r w:rsidRPr="00B94E7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14:paraId="31F58128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4ECF1DC6" wp14:editId="384B241A">
            <wp:extent cx="5200650" cy="2623500"/>
            <wp:effectExtent l="19050" t="19050" r="1905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9B85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7A3333F" wp14:editId="6FF4710B">
            <wp:extent cx="5208270" cy="1013204"/>
            <wp:effectExtent l="19050" t="19050" r="1143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31BCC" w14:textId="77777777" w:rsidR="002D4B4D" w:rsidRPr="00815D80" w:rsidRDefault="002D4B4D" w:rsidP="002D4B4D"/>
    <w:p w14:paraId="47EE632F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76924612" wp14:editId="3711ADCC">
            <wp:extent cx="5143808" cy="25603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FE881" w14:textId="77777777" w:rsidR="002D4B4D" w:rsidRPr="00815D80" w:rsidRDefault="002D4B4D" w:rsidP="002D4B4D">
      <w:pPr>
        <w:jc w:val="center"/>
      </w:pPr>
      <w:r>
        <w:rPr>
          <w:noProof/>
        </w:rPr>
        <w:lastRenderedPageBreak/>
        <w:drawing>
          <wp:inline distT="0" distB="0" distL="0" distR="0" wp14:anchorId="153D25DC" wp14:editId="6D2DB7FB">
            <wp:extent cx="4964430" cy="1039986"/>
            <wp:effectExtent l="19050" t="19050" r="762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75BF4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2EE9A0E9" wp14:editId="4061C356">
            <wp:extent cx="4934503" cy="2472690"/>
            <wp:effectExtent l="19050" t="19050" r="1905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F773B" w14:textId="77777777" w:rsidR="002D4B4D" w:rsidRPr="00815D80" w:rsidRDefault="002D4B4D" w:rsidP="002D4B4D">
      <w:pPr>
        <w:jc w:val="center"/>
      </w:pPr>
      <w:r>
        <w:rPr>
          <w:noProof/>
        </w:rPr>
        <w:drawing>
          <wp:inline distT="0" distB="0" distL="0" distR="0" wp14:anchorId="3E4392B8" wp14:editId="2FFD12D3">
            <wp:extent cx="4994910" cy="1033446"/>
            <wp:effectExtent l="19050" t="19050" r="1524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F93C" w14:textId="77777777" w:rsidR="002D4B4D" w:rsidRPr="00815D80" w:rsidRDefault="002D4B4D" w:rsidP="002D4B4D">
      <w:pPr>
        <w:pStyle w:val="Heading2"/>
        <w:numPr>
          <w:ilvl w:val="0"/>
          <w:numId w:val="19"/>
        </w:numPr>
        <w:ind w:left="357" w:hanging="357"/>
      </w:pPr>
      <w:r w:rsidRPr="00815D80">
        <w:t>Visited Sites</w:t>
      </w:r>
    </w:p>
    <w:p w14:paraId="0ADF54BB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functionality</w:t>
      </w:r>
      <w:r w:rsidRPr="00815D80">
        <w:rPr>
          <w:sz w:val="24"/>
          <w:szCs w:val="24"/>
        </w:rPr>
        <w:t xml:space="preserve"> that keeps track of how many times a</w:t>
      </w:r>
    </w:p>
    <w:p w14:paraId="34C24CE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specific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14:paraId="1D0DBC0C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29D8EA3A" wp14:editId="019E7529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3E8A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YouTube link</w:t>
      </w:r>
      <w:r w:rsidRPr="00815D80">
        <w:rPr>
          <w:sz w:val="24"/>
          <w:szCs w:val="24"/>
        </w:rPr>
        <w:t>, the expected</w:t>
      </w:r>
    </w:p>
    <w:p w14:paraId="5232509F" w14:textId="77777777" w:rsidR="002D4B4D" w:rsidRPr="00815D80" w:rsidRDefault="002D4B4D" w:rsidP="002D4B4D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>result must be:</w:t>
      </w:r>
    </w:p>
    <w:p w14:paraId="7CD81FEC" w14:textId="4CF0D819" w:rsidR="009801CC" w:rsidRPr="002D4B4D" w:rsidRDefault="002D4B4D" w:rsidP="002D4B4D">
      <w:pPr>
        <w:ind w:left="357" w:hanging="357"/>
        <w:rPr>
          <w:sz w:val="24"/>
          <w:szCs w:val="24"/>
        </w:rPr>
      </w:pPr>
      <w:r>
        <w:rPr>
          <w:noProof/>
        </w:rPr>
        <w:drawing>
          <wp:inline distT="0" distB="0" distL="0" distR="0" wp14:anchorId="37016150" wp14:editId="4AFF157A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801CC" w:rsidRPr="002D4B4D">
      <w:footerReference w:type="default" r:id="rId2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53F11" w14:textId="77777777" w:rsidR="002F6333" w:rsidRDefault="002F6333" w:rsidP="004A2906">
      <w:pPr>
        <w:spacing w:before="0" w:after="0" w:line="240" w:lineRule="auto"/>
      </w:pPr>
      <w:r>
        <w:separator/>
      </w:r>
    </w:p>
  </w:endnote>
  <w:endnote w:type="continuationSeparator" w:id="0">
    <w:p w14:paraId="718504DF" w14:textId="77777777" w:rsidR="002F6333" w:rsidRDefault="002F6333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CDDEE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DD34A4" wp14:editId="453963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45BB4799" wp14:editId="3CB6A3E1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5B9CCC6" wp14:editId="03F1A03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95B855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79B76F4" wp14:editId="522F51D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171E21C" w14:textId="77777777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9B76F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6171E21C" w14:textId="77777777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C63B830" wp14:editId="189DF8C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0250667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63B830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30250667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F5DE77F" wp14:editId="5086E0F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84C735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DB1BB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DAE947" wp14:editId="6D3418F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AEA336" wp14:editId="00B7FC4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4EE7B" wp14:editId="2E4DBD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61D50A" wp14:editId="7F36DD3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0D9CC" wp14:editId="45405315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C01CBA" wp14:editId="181AEC15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DF934E" wp14:editId="2B23019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00A0B2" wp14:editId="2821B843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6B5E3" wp14:editId="069C8D40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E3842D" wp14:editId="3952877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5DE77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4484C735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4DB1BB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DAE947" wp14:editId="6D3418F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AEA336" wp14:editId="00B7FC4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4EE7B" wp14:editId="2E4DBD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61D50A" wp14:editId="7F36DD3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0D9CC" wp14:editId="45405315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C01CBA" wp14:editId="181AEC15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DF934E" wp14:editId="2B23019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00A0B2" wp14:editId="2821B843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6B5E3" wp14:editId="069C8D40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E3842D" wp14:editId="3952877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BFADAC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59230" w14:textId="77777777" w:rsidR="002F6333" w:rsidRDefault="002F6333" w:rsidP="004A2906">
      <w:pPr>
        <w:spacing w:before="0" w:after="0" w:line="240" w:lineRule="auto"/>
      </w:pPr>
      <w:r>
        <w:separator/>
      </w:r>
    </w:p>
  </w:footnote>
  <w:footnote w:type="continuationSeparator" w:id="0">
    <w:p w14:paraId="1C7F1EEF" w14:textId="77777777" w:rsidR="002F6333" w:rsidRDefault="002F6333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8"/>
  </w:num>
  <w:num w:numId="5">
    <w:abstractNumId w:val="13"/>
  </w:num>
  <w:num w:numId="6">
    <w:abstractNumId w:val="3"/>
  </w:num>
  <w:num w:numId="7">
    <w:abstractNumId w:val="12"/>
  </w:num>
  <w:num w:numId="8">
    <w:abstractNumId w:val="0"/>
  </w:num>
  <w:num w:numId="9">
    <w:abstractNumId w:val="7"/>
  </w:num>
  <w:num w:numId="10">
    <w:abstractNumId w:val="20"/>
  </w:num>
  <w:num w:numId="11">
    <w:abstractNumId w:val="21"/>
  </w:num>
  <w:num w:numId="12">
    <w:abstractNumId w:val="14"/>
  </w:num>
  <w:num w:numId="13">
    <w:abstractNumId w:val="10"/>
  </w:num>
  <w:num w:numId="14">
    <w:abstractNumId w:val="15"/>
  </w:num>
  <w:num w:numId="15">
    <w:abstractNumId w:val="22"/>
  </w:num>
  <w:num w:numId="16">
    <w:abstractNumId w:val="19"/>
  </w:num>
  <w:num w:numId="17">
    <w:abstractNumId w:val="5"/>
  </w:num>
  <w:num w:numId="18">
    <w:abstractNumId w:val="1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8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4D"/>
    <w:rsid w:val="002C1243"/>
    <w:rsid w:val="002D4B4D"/>
    <w:rsid w:val="002F6333"/>
    <w:rsid w:val="004A2906"/>
    <w:rsid w:val="006A3611"/>
    <w:rsid w:val="009801CC"/>
    <w:rsid w:val="00BD21F1"/>
    <w:rsid w:val="00BD3761"/>
    <w:rsid w:val="00D4281D"/>
    <w:rsid w:val="00E1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FFF73"/>
  <w15:docId w15:val="{406D3B6C-0395-44A2-90EB-E3C4EC2DD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1F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21F1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D21F1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F1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21F1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1F1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  <w:rsid w:val="00BD21F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BD21F1"/>
  </w:style>
  <w:style w:type="character" w:customStyle="1" w:styleId="Heading1Char">
    <w:name w:val="Heading 1 Char"/>
    <w:basedOn w:val="DefaultParagraphFont"/>
    <w:link w:val="Heading1"/>
    <w:uiPriority w:val="9"/>
    <w:rsid w:val="00BD21F1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21F1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D21F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D21F1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1F1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F1"/>
  </w:style>
  <w:style w:type="paragraph" w:styleId="Footer">
    <w:name w:val="footer"/>
    <w:basedOn w:val="Normal"/>
    <w:link w:val="FooterChar"/>
    <w:uiPriority w:val="99"/>
    <w:unhideWhenUsed/>
    <w:rsid w:val="00BD21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F1"/>
  </w:style>
  <w:style w:type="paragraph" w:styleId="BalloonText">
    <w:name w:val="Balloon Text"/>
    <w:basedOn w:val="Normal"/>
    <w:link w:val="BalloonTextChar"/>
    <w:uiPriority w:val="99"/>
    <w:semiHidden/>
    <w:unhideWhenUsed/>
    <w:rsid w:val="00BD21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1F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21F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D2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21F1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BD21F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D21F1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BD21F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BD21F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D21F1"/>
  </w:style>
  <w:style w:type="table" w:customStyle="1" w:styleId="TableGrid1">
    <w:name w:val="Table Grid1"/>
    <w:basedOn w:val="TableNormal"/>
    <w:next w:val="TableGrid"/>
    <w:uiPriority w:val="59"/>
    <w:rsid w:val="00BD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D21F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425/Lab-Objects-and-D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ftuni.bg/courses/js-essent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7</TotalTime>
  <Pages>11</Pages>
  <Words>1147</Words>
  <Characters>6541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Hristomir Asenov</cp:lastModifiedBy>
  <cp:revision>2</cp:revision>
  <dcterms:created xsi:type="dcterms:W3CDTF">2019-05-15T09:37:00Z</dcterms:created>
  <dcterms:modified xsi:type="dcterms:W3CDTF">2019-05-17T15:58:00Z</dcterms:modified>
</cp:coreProperties>
</file>