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6A1ECDD9" w:rsidR="009A4C7E" w:rsidRDefault="008E5712" w:rsidP="007B35B4">
      <w:pPr>
        <w:pStyle w:val="Heading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  <w:bookmarkStart w:id="1" w:name="_GoBack"/>
      <w:bookmarkEnd w:id="1"/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C251A8" wp14:editId="139B1575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C05267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C05267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77777777" w:rsidR="006368E5" w:rsidRPr="00125D48" w:rsidRDefault="006368E5" w:rsidP="00F92C36">
      <w:pPr>
        <w:rPr>
          <w:noProof/>
          <w:lang w:val="bg-BG"/>
        </w:rPr>
      </w:pPr>
    </w:p>
    <w:sectPr w:rsidR="006368E5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063B5" w14:textId="77777777" w:rsidR="00C05267" w:rsidRDefault="00C05267" w:rsidP="004A2906">
      <w:pPr>
        <w:spacing w:before="0" w:after="0" w:line="240" w:lineRule="auto"/>
      </w:pPr>
      <w:r>
        <w:separator/>
      </w:r>
    </w:p>
  </w:endnote>
  <w:endnote w:type="continuationSeparator" w:id="0">
    <w:p w14:paraId="31A36D9F" w14:textId="77777777" w:rsidR="00C05267" w:rsidRDefault="00C0526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98330" w14:textId="77777777" w:rsidR="00C05267" w:rsidRDefault="00C0526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10C9E19" w14:textId="77777777" w:rsidR="00C05267" w:rsidRDefault="00C0526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C271-377C-40B5-9228-056DABCD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428</TotalTime>
  <Pages>10</Pages>
  <Words>1322</Words>
  <Characters>7539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Hristomir Asenov</cp:lastModifiedBy>
  <cp:revision>6</cp:revision>
  <dcterms:created xsi:type="dcterms:W3CDTF">2019-06-20T13:51:00Z</dcterms:created>
  <dcterms:modified xsi:type="dcterms:W3CDTF">2019-07-11T17:10:00Z</dcterms:modified>
</cp:coreProperties>
</file>